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5DACDD84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3C0AF47A" w14:textId="77777777" w:rsidR="001B2ABD" w:rsidRDefault="001B2ABD" w:rsidP="001B2ABD">
            <w:pPr>
              <w:tabs>
                <w:tab w:val="left" w:pos="990"/>
              </w:tabs>
              <w:jc w:val="center"/>
            </w:pPr>
          </w:p>
        </w:tc>
        <w:tc>
          <w:tcPr>
            <w:tcW w:w="720" w:type="dxa"/>
          </w:tcPr>
          <w:p w14:paraId="0B51BE72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5A03D1E3" w14:textId="77777777" w:rsidR="001B2ABD" w:rsidRDefault="00156708" w:rsidP="001B2ABD">
            <w:pPr>
              <w:pStyle w:val="Title"/>
            </w:pPr>
            <w:r>
              <w:t>harsh jariwala</w:t>
            </w:r>
          </w:p>
          <w:p w14:paraId="5F97CD53" w14:textId="77777777" w:rsidR="001B2ABD" w:rsidRDefault="00156708" w:rsidP="001B2ABD">
            <w:pPr>
              <w:pStyle w:val="Subtitle"/>
            </w:pPr>
            <w:r w:rsidRPr="00003589">
              <w:rPr>
                <w:spacing w:val="0"/>
                <w:w w:val="70"/>
              </w:rPr>
              <w:t>Data Science Inter</w:t>
            </w:r>
            <w:r w:rsidRPr="00003589">
              <w:rPr>
                <w:spacing w:val="1"/>
                <w:w w:val="70"/>
              </w:rPr>
              <w:t>n</w:t>
            </w:r>
          </w:p>
        </w:tc>
      </w:tr>
      <w:tr w:rsidR="001B2ABD" w14:paraId="7514CBC2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C465844CF9D64965AE6BBAF87B08E63C"/>
              </w:placeholder>
              <w:temporary/>
              <w:showingPlcHdr/>
              <w15:appearance w15:val="hidden"/>
            </w:sdtPr>
            <w:sdtEndPr/>
            <w:sdtContent>
              <w:p w14:paraId="4BBAEE2A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1321F084" w14:textId="14EBA150" w:rsidR="0085443F" w:rsidRPr="0085443F" w:rsidRDefault="0085443F" w:rsidP="0085443F">
            <w:pPr>
              <w:rPr>
                <w:lang w:val="en-IN"/>
              </w:rPr>
            </w:pPr>
            <w:r w:rsidRPr="0085443F">
              <w:rPr>
                <w:lang w:val="en-IN"/>
              </w:rPr>
              <w:t>I am a motivated Data Science Intern with a strong interest in analysing data to solve problems. I have basic skills in Python, R, and SQL, and I am familiar with tools like Excel and Tableau for data visualization. I understand machine learning basics and enjoy working with datasets to find patterns and insights. I am a quick learner, detail-oriented, and eager to contribute to a team while improving my data science skills.</w:t>
            </w:r>
          </w:p>
          <w:p w14:paraId="75FD82B0" w14:textId="7FDE73BF" w:rsidR="00036450" w:rsidRDefault="00036450" w:rsidP="00896FC3"/>
          <w:p w14:paraId="198B8709" w14:textId="77777777" w:rsidR="00036450" w:rsidRDefault="00036450" w:rsidP="00036450"/>
          <w:sdt>
            <w:sdtPr>
              <w:id w:val="-1954003311"/>
              <w:placeholder>
                <w:docPart w:val="11DE36FC22254466BB083006A561BB03"/>
              </w:placeholder>
              <w:temporary/>
              <w:showingPlcHdr/>
              <w15:appearance w15:val="hidden"/>
            </w:sdtPr>
            <w:sdtEndPr/>
            <w:sdtContent>
              <w:p w14:paraId="18C829BB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56F1D6A9259846A795214FE956D9A832"/>
              </w:placeholder>
              <w:temporary/>
              <w:showingPlcHdr/>
              <w15:appearance w15:val="hidden"/>
            </w:sdtPr>
            <w:sdtEndPr/>
            <w:sdtContent>
              <w:p w14:paraId="51F5AD05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58FB7A99" w14:textId="77777777" w:rsidR="00156708" w:rsidRDefault="00156708" w:rsidP="004D3011">
            <w:r>
              <w:t>91068 30042</w:t>
            </w:r>
          </w:p>
          <w:p w14:paraId="429B1AFF" w14:textId="77777777" w:rsidR="004D3011" w:rsidRPr="004D3011" w:rsidRDefault="004D3011" w:rsidP="004D3011"/>
          <w:sdt>
            <w:sdtPr>
              <w:id w:val="67859272"/>
              <w:placeholder>
                <w:docPart w:val="44CAA8E9D8CA47DB8176592A39A8F1FE"/>
              </w:placeholder>
              <w:temporary/>
              <w:showingPlcHdr/>
              <w15:appearance w15:val="hidden"/>
            </w:sdtPr>
            <w:sdtEndPr/>
            <w:sdtContent>
              <w:p w14:paraId="53677331" w14:textId="77777777" w:rsidR="004D3011" w:rsidRDefault="004D3011" w:rsidP="004D3011">
                <w:r w:rsidRPr="004D3011">
                  <w:t>WEBSITE:</w:t>
                </w:r>
              </w:p>
            </w:sdtContent>
          </w:sdt>
          <w:p w14:paraId="42BAEE60" w14:textId="77777777" w:rsidR="004D3011" w:rsidRDefault="0072569B" w:rsidP="004D3011">
            <w:r w:rsidRPr="0072569B">
              <w:t>https://github.com/harshharsh116</w:t>
            </w:r>
          </w:p>
          <w:p w14:paraId="1857AEF8" w14:textId="77777777" w:rsidR="004D3011" w:rsidRDefault="004D3011" w:rsidP="004D3011"/>
          <w:sdt>
            <w:sdtPr>
              <w:id w:val="-240260293"/>
              <w:placeholder>
                <w:docPart w:val="86D7C3D9E2A544D08992A03232FDBC9F"/>
              </w:placeholder>
              <w:temporary/>
              <w:showingPlcHdr/>
              <w15:appearance w15:val="hidden"/>
            </w:sdtPr>
            <w:sdtEndPr/>
            <w:sdtContent>
              <w:p w14:paraId="76E02E9E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11694B07" w14:textId="77777777" w:rsidR="00036450" w:rsidRPr="00E4381A" w:rsidRDefault="0072569B" w:rsidP="004D3011">
            <w:pPr>
              <w:rPr>
                <w:rStyle w:val="Hyperlink"/>
              </w:rPr>
            </w:pPr>
            <w:r>
              <w:t>harshjariwala116@gmail.com</w:t>
            </w:r>
          </w:p>
          <w:sdt>
            <w:sdtPr>
              <w:id w:val="-1444214663"/>
              <w:placeholder>
                <w:docPart w:val="CCE6D3DD13F5421AAE82DDA540216796"/>
              </w:placeholder>
              <w:temporary/>
              <w:showingPlcHdr/>
              <w15:appearance w15:val="hidden"/>
            </w:sdtPr>
            <w:sdtEndPr/>
            <w:sdtContent>
              <w:p w14:paraId="0F70071D" w14:textId="77777777" w:rsidR="00156708" w:rsidRDefault="00CB0055" w:rsidP="00156708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57CDA685" w14:textId="77777777" w:rsidR="00156708" w:rsidRDefault="00156708" w:rsidP="00156708">
            <w:r>
              <w:t>CYCLING</w:t>
            </w:r>
          </w:p>
          <w:p w14:paraId="077A24FF" w14:textId="77777777" w:rsidR="00156708" w:rsidRDefault="00156708" w:rsidP="00156708">
            <w:r>
              <w:t>SWIMMING</w:t>
            </w:r>
          </w:p>
          <w:p w14:paraId="73E9F498" w14:textId="77777777" w:rsidR="00156708" w:rsidRDefault="00156708" w:rsidP="00156708">
            <w:r>
              <w:t>READING</w:t>
            </w:r>
          </w:p>
          <w:p w14:paraId="715960A1" w14:textId="77777777" w:rsidR="00156708" w:rsidRDefault="00156708" w:rsidP="00156708">
            <w:r>
              <w:t>E-SPORTS</w:t>
            </w:r>
          </w:p>
          <w:p w14:paraId="0CDCF29C" w14:textId="77777777" w:rsidR="00156708" w:rsidRPr="00156708" w:rsidRDefault="00156708" w:rsidP="00156708">
            <w:r>
              <w:t>CHESS</w:t>
            </w:r>
          </w:p>
        </w:tc>
        <w:tc>
          <w:tcPr>
            <w:tcW w:w="720" w:type="dxa"/>
          </w:tcPr>
          <w:p w14:paraId="1353F05D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969F69CF715347D8BE9E43D66AF933D0"/>
              </w:placeholder>
              <w:temporary/>
              <w:showingPlcHdr/>
              <w15:appearance w15:val="hidden"/>
            </w:sdtPr>
            <w:sdtEndPr/>
            <w:sdtContent>
              <w:p w14:paraId="1638E146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1F270AD4" w14:textId="77777777" w:rsidR="00036450" w:rsidRPr="00036450" w:rsidRDefault="00156708" w:rsidP="00B359E4">
            <w:pPr>
              <w:pStyle w:val="Heading4"/>
            </w:pPr>
            <w:r>
              <w:t>SDJ INTERNATIONAL COLLEGE</w:t>
            </w:r>
          </w:p>
          <w:p w14:paraId="37D73D09" w14:textId="77777777" w:rsidR="00036450" w:rsidRPr="00B359E4" w:rsidRDefault="00156708" w:rsidP="00B359E4">
            <w:pPr>
              <w:pStyle w:val="Date"/>
            </w:pPr>
            <w:r>
              <w:t xml:space="preserve">JUN 2022 </w:t>
            </w:r>
            <w:r w:rsidR="00036450" w:rsidRPr="00B359E4">
              <w:t xml:space="preserve">- </w:t>
            </w:r>
            <w:r>
              <w:t>APRIL 2025</w:t>
            </w:r>
          </w:p>
          <w:p w14:paraId="574D49D3" w14:textId="77777777" w:rsidR="00036450" w:rsidRDefault="00156708" w:rsidP="00156708">
            <w:r>
              <w:t>BCA</w:t>
            </w:r>
          </w:p>
          <w:p w14:paraId="2F088E88" w14:textId="77777777" w:rsidR="00BA35A6" w:rsidRDefault="00BA35A6" w:rsidP="00156708"/>
          <w:p w14:paraId="154FF15F" w14:textId="2B90B22A" w:rsidR="00BA35A6" w:rsidRPr="00BA35A6" w:rsidRDefault="00BA35A6" w:rsidP="00156708">
            <w:pPr>
              <w:rPr>
                <w:b/>
                <w:bCs/>
              </w:rPr>
            </w:pPr>
            <w:r w:rsidRPr="00BA35A6">
              <w:rPr>
                <w:b/>
                <w:bCs/>
                <w:sz w:val="20"/>
                <w:szCs w:val="24"/>
              </w:rPr>
              <w:t>Tops Technologies</w:t>
            </w:r>
            <w:r w:rsidRPr="00BA35A6">
              <w:rPr>
                <w:b/>
                <w:bCs/>
              </w:rPr>
              <w:t xml:space="preserve"> </w:t>
            </w:r>
          </w:p>
          <w:p w14:paraId="1AEB2D66" w14:textId="50335DA4" w:rsidR="00BA35A6" w:rsidRDefault="00BA35A6" w:rsidP="00156708">
            <w:r>
              <w:t xml:space="preserve">AUG-2025 </w:t>
            </w:r>
          </w:p>
          <w:p w14:paraId="4FEE555E" w14:textId="597F0503" w:rsidR="00BA35A6" w:rsidRDefault="00BA35A6" w:rsidP="00156708">
            <w:r>
              <w:t>Data Science</w:t>
            </w:r>
            <w:r w:rsidR="00266CFC">
              <w:t xml:space="preserve"> </w:t>
            </w:r>
          </w:p>
          <w:p w14:paraId="4B160F66" w14:textId="77777777" w:rsidR="00156708" w:rsidRDefault="00156708" w:rsidP="00156708"/>
          <w:sdt>
            <w:sdtPr>
              <w:id w:val="1001553383"/>
              <w:placeholder>
                <w:docPart w:val="9C7F8F0E98AE43DEA8094CFBA4EC0411"/>
              </w:placeholder>
              <w:temporary/>
              <w:showingPlcHdr/>
              <w15:appearance w15:val="hidden"/>
            </w:sdtPr>
            <w:sdtEndPr/>
            <w:sdtContent>
              <w:p w14:paraId="28599D8A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10FD76AD" w14:textId="77777777" w:rsidR="00156708" w:rsidRDefault="00156708" w:rsidP="00156708">
            <w:pPr>
              <w:pStyle w:val="Heading4"/>
            </w:pPr>
            <w:r>
              <w:t xml:space="preserve">NDR </w:t>
            </w:r>
            <w:r w:rsidR="0072569B">
              <w:t>-</w:t>
            </w:r>
            <w:r>
              <w:t>DATA ANALYST</w:t>
            </w:r>
            <w:r w:rsidR="00036450">
              <w:t xml:space="preserve"> </w:t>
            </w:r>
            <w:r w:rsidR="00036450" w:rsidRPr="00036450">
              <w:t xml:space="preserve"> </w:t>
            </w:r>
          </w:p>
          <w:p w14:paraId="66BE7F85" w14:textId="77777777" w:rsidR="00036450" w:rsidRPr="00036450" w:rsidRDefault="00156708" w:rsidP="00156708">
            <w:pPr>
              <w:pStyle w:val="Heading4"/>
            </w:pPr>
            <w:r>
              <w:t>APRIL 2024 TO CURRENT</w:t>
            </w:r>
          </w:p>
          <w:p w14:paraId="352F05C2" w14:textId="77777777" w:rsidR="004D3011" w:rsidRDefault="00156708" w:rsidP="00036450">
            <w:r>
              <w:t>TO SUMMARIZE DATA AND GET VALUABLE INSIGHTS FROM DATA FOR ACCURATE BUSSINESS DECESIONS.</w:t>
            </w:r>
          </w:p>
          <w:p w14:paraId="67FCA14A" w14:textId="77777777" w:rsidR="004D3011" w:rsidRDefault="004D3011" w:rsidP="00036450"/>
          <w:sdt>
            <w:sdtPr>
              <w:id w:val="1669594239"/>
              <w:placeholder>
                <w:docPart w:val="0580778431F845F89CB53F70FEB14D6E"/>
              </w:placeholder>
              <w:temporary/>
              <w:showingPlcHdr/>
              <w15:appearance w15:val="hidden"/>
            </w:sdtPr>
            <w:sdtEndPr/>
            <w:sdtContent>
              <w:p w14:paraId="61C48E77" w14:textId="77777777" w:rsidR="00036450" w:rsidRDefault="00180329" w:rsidP="00156708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4C9A4B5D" w14:textId="77777777" w:rsidR="00156708" w:rsidRDefault="00156708" w:rsidP="00156708"/>
          <w:p w14:paraId="564A0A59" w14:textId="77777777" w:rsidR="00156708" w:rsidRDefault="00156708" w:rsidP="00156708">
            <w:pPr>
              <w:pStyle w:val="ListParagraph"/>
              <w:numPr>
                <w:ilvl w:val="0"/>
                <w:numId w:val="2"/>
              </w:numPr>
            </w:pPr>
            <w:r>
              <w:t>PYTHON PROGRAMMING</w:t>
            </w:r>
          </w:p>
          <w:p w14:paraId="717BD0D2" w14:textId="77777777" w:rsidR="00156708" w:rsidRDefault="00156708" w:rsidP="00156708">
            <w:pPr>
              <w:pStyle w:val="ListParagraph"/>
              <w:numPr>
                <w:ilvl w:val="0"/>
                <w:numId w:val="2"/>
              </w:numPr>
            </w:pPr>
            <w:r>
              <w:t>DATABASE HANDLING</w:t>
            </w:r>
          </w:p>
          <w:p w14:paraId="3606F5FC" w14:textId="77777777" w:rsidR="00156708" w:rsidRDefault="00156708" w:rsidP="00156708">
            <w:pPr>
              <w:pStyle w:val="ListParagraph"/>
              <w:numPr>
                <w:ilvl w:val="0"/>
                <w:numId w:val="2"/>
              </w:numPr>
            </w:pPr>
            <w:r>
              <w:t>ANALYTICAL THINKING</w:t>
            </w:r>
          </w:p>
          <w:p w14:paraId="44179B64" w14:textId="77777777" w:rsidR="00156708" w:rsidRDefault="00156708" w:rsidP="00156708">
            <w:pPr>
              <w:pStyle w:val="ListParagraph"/>
              <w:numPr>
                <w:ilvl w:val="0"/>
                <w:numId w:val="2"/>
              </w:numPr>
            </w:pPr>
            <w:r>
              <w:t>PROBLEM SOLVING</w:t>
            </w:r>
          </w:p>
          <w:p w14:paraId="58B112CF" w14:textId="77777777" w:rsidR="00156708" w:rsidRDefault="00156708" w:rsidP="00156708">
            <w:pPr>
              <w:pStyle w:val="ListParagraph"/>
              <w:numPr>
                <w:ilvl w:val="0"/>
                <w:numId w:val="2"/>
              </w:numPr>
            </w:pPr>
            <w:r>
              <w:t xml:space="preserve">EXCEL </w:t>
            </w:r>
          </w:p>
          <w:p w14:paraId="1C2B73FB" w14:textId="77777777" w:rsidR="00156708" w:rsidRDefault="00156708" w:rsidP="00156708">
            <w:pPr>
              <w:pStyle w:val="ListParagraph"/>
              <w:numPr>
                <w:ilvl w:val="0"/>
                <w:numId w:val="2"/>
              </w:numPr>
            </w:pPr>
            <w:r>
              <w:t>POWER BI</w:t>
            </w:r>
          </w:p>
          <w:p w14:paraId="4A0D236C" w14:textId="77777777" w:rsidR="00156708" w:rsidRPr="00156708" w:rsidRDefault="00156708" w:rsidP="00156708">
            <w:pPr>
              <w:pStyle w:val="ListParagraph"/>
              <w:numPr>
                <w:ilvl w:val="0"/>
                <w:numId w:val="2"/>
              </w:numPr>
            </w:pPr>
            <w:r>
              <w:t>TEAM WORK</w:t>
            </w:r>
          </w:p>
        </w:tc>
      </w:tr>
    </w:tbl>
    <w:p w14:paraId="39D9D666" w14:textId="77777777" w:rsidR="0085443F" w:rsidRDefault="0085443F" w:rsidP="000C45FF">
      <w:pPr>
        <w:tabs>
          <w:tab w:val="left" w:pos="990"/>
        </w:tabs>
      </w:pPr>
    </w:p>
    <w:sectPr w:rsidR="0085443F" w:rsidSect="000C45F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E96A6" w14:textId="77777777" w:rsidR="00156708" w:rsidRDefault="00156708" w:rsidP="000C45FF">
      <w:r>
        <w:separator/>
      </w:r>
    </w:p>
  </w:endnote>
  <w:endnote w:type="continuationSeparator" w:id="0">
    <w:p w14:paraId="6B57506B" w14:textId="77777777" w:rsidR="00156708" w:rsidRDefault="0015670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CC864" w14:textId="77777777" w:rsidR="00156708" w:rsidRDefault="00156708" w:rsidP="000C45FF">
      <w:r>
        <w:separator/>
      </w:r>
    </w:p>
  </w:footnote>
  <w:footnote w:type="continuationSeparator" w:id="0">
    <w:p w14:paraId="28F7AD1A" w14:textId="77777777" w:rsidR="00156708" w:rsidRDefault="0015670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859E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4A68D80" wp14:editId="748F3AB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52D"/>
    <w:multiLevelType w:val="hybridMultilevel"/>
    <w:tmpl w:val="DB889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B0008D"/>
    <w:multiLevelType w:val="hybridMultilevel"/>
    <w:tmpl w:val="AE382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801147">
    <w:abstractNumId w:val="0"/>
  </w:num>
  <w:num w:numId="2" w16cid:durableId="2017539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08"/>
    <w:rsid w:val="00003589"/>
    <w:rsid w:val="00036450"/>
    <w:rsid w:val="00094499"/>
    <w:rsid w:val="000C45FF"/>
    <w:rsid w:val="000E3FD1"/>
    <w:rsid w:val="000F292A"/>
    <w:rsid w:val="00112054"/>
    <w:rsid w:val="001317D8"/>
    <w:rsid w:val="001525E1"/>
    <w:rsid w:val="00156708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66CFC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2569B"/>
    <w:rsid w:val="00743101"/>
    <w:rsid w:val="00764C9F"/>
    <w:rsid w:val="007775E1"/>
    <w:rsid w:val="007867A0"/>
    <w:rsid w:val="007927F5"/>
    <w:rsid w:val="00802CA0"/>
    <w:rsid w:val="0085443F"/>
    <w:rsid w:val="00896FC3"/>
    <w:rsid w:val="009260CD"/>
    <w:rsid w:val="00940A66"/>
    <w:rsid w:val="00952C25"/>
    <w:rsid w:val="00A2118D"/>
    <w:rsid w:val="00AD0A50"/>
    <w:rsid w:val="00AD76E2"/>
    <w:rsid w:val="00B20152"/>
    <w:rsid w:val="00B359E4"/>
    <w:rsid w:val="00B44391"/>
    <w:rsid w:val="00B57D98"/>
    <w:rsid w:val="00B70850"/>
    <w:rsid w:val="00BA35A6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DF5D0C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5730A"/>
  <w14:defaultImageDpi w14:val="32767"/>
  <w15:chartTrackingRefBased/>
  <w15:docId w15:val="{30A90EA9-0283-4C83-9A3B-17191B1C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156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\AppData\Local\Microsoft\Office\16.0\DTS\en-IN%7b7B3FEBBC-A9F3-45C8-A258-E16BA486F940%7d\%7b797F2E5C-8B71-4530-A8A8-1AC941305EED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65844CF9D64965AE6BBAF87B08E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7CBC4-AB35-4CC2-8044-66A3AFD9DE33}"/>
      </w:docPartPr>
      <w:docPartBody>
        <w:p w:rsidR="00E77148" w:rsidRDefault="00E77148">
          <w:pPr>
            <w:pStyle w:val="C465844CF9D64965AE6BBAF87B08E63C"/>
          </w:pPr>
          <w:r w:rsidRPr="00D5459D">
            <w:t>Profile</w:t>
          </w:r>
        </w:p>
      </w:docPartBody>
    </w:docPart>
    <w:docPart>
      <w:docPartPr>
        <w:name w:val="11DE36FC22254466BB083006A561B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38F28-01A2-4500-BBC9-27913ADDBDDC}"/>
      </w:docPartPr>
      <w:docPartBody>
        <w:p w:rsidR="00E77148" w:rsidRDefault="00E77148">
          <w:pPr>
            <w:pStyle w:val="11DE36FC22254466BB083006A561BB03"/>
          </w:pPr>
          <w:r w:rsidRPr="00CB0055">
            <w:t>Contact</w:t>
          </w:r>
        </w:p>
      </w:docPartBody>
    </w:docPart>
    <w:docPart>
      <w:docPartPr>
        <w:name w:val="56F1D6A9259846A795214FE956D9A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8DF53-6806-4F49-81BB-169181A656E0}"/>
      </w:docPartPr>
      <w:docPartBody>
        <w:p w:rsidR="00E77148" w:rsidRDefault="00E77148">
          <w:pPr>
            <w:pStyle w:val="56F1D6A9259846A795214FE956D9A832"/>
          </w:pPr>
          <w:r w:rsidRPr="004D3011">
            <w:t>PHONE:</w:t>
          </w:r>
        </w:p>
      </w:docPartBody>
    </w:docPart>
    <w:docPart>
      <w:docPartPr>
        <w:name w:val="44CAA8E9D8CA47DB8176592A39A8F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3F1A3-87B0-4E3C-BEF8-FEAC259C8FC5}"/>
      </w:docPartPr>
      <w:docPartBody>
        <w:p w:rsidR="00E77148" w:rsidRDefault="00E77148">
          <w:pPr>
            <w:pStyle w:val="44CAA8E9D8CA47DB8176592A39A8F1FE"/>
          </w:pPr>
          <w:r w:rsidRPr="004D3011">
            <w:t>WEBSITE:</w:t>
          </w:r>
        </w:p>
      </w:docPartBody>
    </w:docPart>
    <w:docPart>
      <w:docPartPr>
        <w:name w:val="86D7C3D9E2A544D08992A03232FDB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BE8DB-399A-4AF6-8998-3557F3B68B0A}"/>
      </w:docPartPr>
      <w:docPartBody>
        <w:p w:rsidR="00E77148" w:rsidRDefault="00E77148">
          <w:pPr>
            <w:pStyle w:val="86D7C3D9E2A544D08992A03232FDBC9F"/>
          </w:pPr>
          <w:r w:rsidRPr="004D3011">
            <w:t>EMAIL:</w:t>
          </w:r>
        </w:p>
      </w:docPartBody>
    </w:docPart>
    <w:docPart>
      <w:docPartPr>
        <w:name w:val="CCE6D3DD13F5421AAE82DDA540216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5F901-82FC-468B-8C70-39293CCB51B5}"/>
      </w:docPartPr>
      <w:docPartBody>
        <w:p w:rsidR="00E77148" w:rsidRDefault="00E77148">
          <w:pPr>
            <w:pStyle w:val="CCE6D3DD13F5421AAE82DDA540216796"/>
          </w:pPr>
          <w:r w:rsidRPr="00CB0055">
            <w:t>Hobbies</w:t>
          </w:r>
        </w:p>
      </w:docPartBody>
    </w:docPart>
    <w:docPart>
      <w:docPartPr>
        <w:name w:val="969F69CF715347D8BE9E43D66AF93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831D6-D952-4242-8D58-A1256C0F35AC}"/>
      </w:docPartPr>
      <w:docPartBody>
        <w:p w:rsidR="00E77148" w:rsidRDefault="00E77148">
          <w:pPr>
            <w:pStyle w:val="969F69CF715347D8BE9E43D66AF933D0"/>
          </w:pPr>
          <w:r w:rsidRPr="00036450">
            <w:t>EDUCATION</w:t>
          </w:r>
        </w:p>
      </w:docPartBody>
    </w:docPart>
    <w:docPart>
      <w:docPartPr>
        <w:name w:val="9C7F8F0E98AE43DEA8094CFBA4EC0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1C5D2-ABE0-4916-86BE-3A6552156EAD}"/>
      </w:docPartPr>
      <w:docPartBody>
        <w:p w:rsidR="00E77148" w:rsidRDefault="00E77148">
          <w:pPr>
            <w:pStyle w:val="9C7F8F0E98AE43DEA8094CFBA4EC0411"/>
          </w:pPr>
          <w:r w:rsidRPr="00036450">
            <w:t>WORK EXPERIENCE</w:t>
          </w:r>
        </w:p>
      </w:docPartBody>
    </w:docPart>
    <w:docPart>
      <w:docPartPr>
        <w:name w:val="0580778431F845F89CB53F70FEB14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E5510-B521-4B6F-802A-CB26A424BD00}"/>
      </w:docPartPr>
      <w:docPartBody>
        <w:p w:rsidR="00E77148" w:rsidRDefault="00E77148">
          <w:pPr>
            <w:pStyle w:val="0580778431F845F89CB53F70FEB14D6E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48"/>
    <w:rsid w:val="000F292A"/>
    <w:rsid w:val="00B44391"/>
    <w:rsid w:val="00DF5D0C"/>
    <w:rsid w:val="00E7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65844CF9D64965AE6BBAF87B08E63C">
    <w:name w:val="C465844CF9D64965AE6BBAF87B08E63C"/>
  </w:style>
  <w:style w:type="paragraph" w:customStyle="1" w:styleId="11DE36FC22254466BB083006A561BB03">
    <w:name w:val="11DE36FC22254466BB083006A561BB03"/>
  </w:style>
  <w:style w:type="paragraph" w:customStyle="1" w:styleId="56F1D6A9259846A795214FE956D9A832">
    <w:name w:val="56F1D6A9259846A795214FE956D9A832"/>
  </w:style>
  <w:style w:type="paragraph" w:customStyle="1" w:styleId="44CAA8E9D8CA47DB8176592A39A8F1FE">
    <w:name w:val="44CAA8E9D8CA47DB8176592A39A8F1FE"/>
  </w:style>
  <w:style w:type="paragraph" w:customStyle="1" w:styleId="86D7C3D9E2A544D08992A03232FDBC9F">
    <w:name w:val="86D7C3D9E2A544D08992A03232FDBC9F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CCE6D3DD13F5421AAE82DDA540216796">
    <w:name w:val="CCE6D3DD13F5421AAE82DDA540216796"/>
  </w:style>
  <w:style w:type="paragraph" w:customStyle="1" w:styleId="969F69CF715347D8BE9E43D66AF933D0">
    <w:name w:val="969F69CF715347D8BE9E43D66AF933D0"/>
  </w:style>
  <w:style w:type="paragraph" w:customStyle="1" w:styleId="9C7F8F0E98AE43DEA8094CFBA4EC0411">
    <w:name w:val="9C7F8F0E98AE43DEA8094CFBA4EC0411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0580778431F845F89CB53F70FEB14D6E">
    <w:name w:val="0580778431F845F89CB53F70FEB14D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{797F2E5C-8B71-4530-A8A8-1AC941305EED}tf00546271_win32</Template>
  <TotalTime>1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harsh jariwala</cp:lastModifiedBy>
  <cp:revision>4</cp:revision>
  <dcterms:created xsi:type="dcterms:W3CDTF">2025-10-13T18:10:00Z</dcterms:created>
  <dcterms:modified xsi:type="dcterms:W3CDTF">2025-11-05T18:18:00Z</dcterms:modified>
</cp:coreProperties>
</file>